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4CDA7" w14:textId="77777777" w:rsidR="00CB7DA8" w:rsidRDefault="00CB7DA8" w:rsidP="00CB7DA8">
      <w:pPr>
        <w:pStyle w:val="NormalWeb"/>
        <w:jc w:val="center"/>
        <w:rPr>
          <w:color w:val="000000"/>
        </w:rPr>
      </w:pPr>
      <w:r>
        <w:rPr>
          <w:rStyle w:val="Strong"/>
          <w:rFonts w:eastAsiaTheme="majorEastAsia"/>
          <w:color w:val="000000"/>
        </w:rPr>
        <w:t>ARYAMAN BOHRA</w:t>
      </w:r>
      <w:r>
        <w:rPr>
          <w:color w:val="000000"/>
        </w:rPr>
        <w:br/>
        <w:t>Bhiwadi, Rajasthan, India 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baryaman022@gmail.com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● +91 8619138973</w:t>
      </w:r>
      <w:r>
        <w:rPr>
          <w:color w:val="000000"/>
        </w:rPr>
        <w:br/>
      </w:r>
      <w:hyperlink r:id="rId5" w:history="1">
        <w:r>
          <w:rPr>
            <w:rStyle w:val="Hyperlink"/>
            <w:rFonts w:eastAsiaTheme="majorEastAsia"/>
          </w:rPr>
          <w:t>LinkedIn</w:t>
        </w:r>
      </w:hyperlink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●</w:t>
      </w:r>
      <w:r>
        <w:rPr>
          <w:rStyle w:val="apple-converted-space"/>
          <w:rFonts w:eastAsiaTheme="majorEastAsia"/>
          <w:color w:val="000000"/>
        </w:rPr>
        <w:t> </w:t>
      </w:r>
      <w:hyperlink r:id="rId6" w:history="1">
        <w:r>
          <w:rPr>
            <w:rStyle w:val="Hyperlink"/>
            <w:rFonts w:eastAsiaTheme="majorEastAsia"/>
          </w:rPr>
          <w:t>GitHub</w:t>
        </w:r>
      </w:hyperlink>
    </w:p>
    <w:p w14:paraId="6712547D" w14:textId="77777777" w:rsidR="00CB7DA8" w:rsidRDefault="000A765C" w:rsidP="00CB7DA8">
      <w:pPr>
        <w:ind w:left="0" w:firstLine="0"/>
        <w:rPr>
          <w:color w:val="000000"/>
        </w:rPr>
      </w:pPr>
      <w:r>
        <w:pict w14:anchorId="129B0B71">
          <v:rect id="Horizontal Line 1" o:spid="_x0000_s103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5402191" w14:textId="77777777" w:rsidR="00CB7DA8" w:rsidRDefault="00CB7DA8" w:rsidP="00CB7DA8">
      <w:pPr>
        <w:pStyle w:val="Heading3"/>
        <w:ind w:left="0" w:firstLine="0"/>
        <w:rPr>
          <w:color w:val="000000"/>
        </w:rPr>
      </w:pPr>
      <w:r>
        <w:rPr>
          <w:rStyle w:val="Strong"/>
          <w:b w:val="0"/>
          <w:bCs w:val="0"/>
          <w:color w:val="000000"/>
        </w:rPr>
        <w:t>PROFILE SUMMARY</w:t>
      </w:r>
    </w:p>
    <w:p w14:paraId="48548F91" w14:textId="77777777" w:rsidR="00CB7DA8" w:rsidRDefault="00CB7DA8" w:rsidP="00CB7DA8">
      <w:pPr>
        <w:pStyle w:val="NormalWeb"/>
        <w:jc w:val="both"/>
        <w:rPr>
          <w:color w:val="000000"/>
        </w:rPr>
      </w:pPr>
      <w:r>
        <w:rPr>
          <w:color w:val="000000"/>
        </w:rPr>
        <w:t>Enthusiastic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B.Tech Computer Science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student passionate about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AI/ML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frontend development</w:t>
      </w:r>
      <w:r>
        <w:rPr>
          <w:color w:val="000000"/>
        </w:rPr>
        <w:t>, with hands-on experience in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React.js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 a growing proficiency in backend technologies. Strong problem-solving skills, eager to contribute innovative ideas to the industry. Continuously building expertise in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generative AI, optimization problems, and real-world data analysis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through projects that enhance practical knowledge and industry readiness.</w:t>
      </w:r>
    </w:p>
    <w:p w14:paraId="6F1489FC" w14:textId="77777777" w:rsidR="00CB7DA8" w:rsidRDefault="000A765C" w:rsidP="00CB7DA8">
      <w:pPr>
        <w:ind w:left="10"/>
        <w:rPr>
          <w:color w:val="000000"/>
        </w:rPr>
      </w:pPr>
      <w:r>
        <w:pict w14:anchorId="005969BC">
          <v:rect id="Horizontal Line 2" o:spid="_x0000_s1030" alt="" style="width:450.3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  <w:r w:rsidR="00CB7DA8">
        <w:rPr>
          <w:rStyle w:val="Strong"/>
          <w:b w:val="0"/>
          <w:bCs w:val="0"/>
          <w:color w:val="000000"/>
        </w:rPr>
        <w:t>EDUCATION</w:t>
      </w:r>
    </w:p>
    <w:p w14:paraId="01FE805D" w14:textId="77777777" w:rsidR="000B5855" w:rsidRDefault="00CB7DA8" w:rsidP="00CB7DA8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JK Lakshmipat University, Jaipur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B.Tech in Computer Science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(07/2027)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CGPA (2023-2024):</w:t>
      </w:r>
      <w:r>
        <w:rPr>
          <w:rStyle w:val="apple-converted-space"/>
          <w:rFonts w:eastAsiaTheme="majorEastAsia"/>
          <w:color w:val="000000"/>
        </w:rPr>
        <w:t> </w:t>
      </w:r>
      <w:r w:rsidR="000B5855">
        <w:rPr>
          <w:color w:val="000000"/>
        </w:rPr>
        <w:t>6.6</w:t>
      </w:r>
    </w:p>
    <w:p w14:paraId="1B8F0DFC" w14:textId="27272CEF" w:rsidR="000B5855" w:rsidRDefault="006C3791" w:rsidP="00CB7DA8">
      <w:pPr>
        <w:pStyle w:val="NormalWeb"/>
        <w:rPr>
          <w:b/>
          <w:bCs/>
          <w:color w:val="000000"/>
        </w:rPr>
      </w:pPr>
      <w:r>
        <w:rPr>
          <w:b/>
          <w:bCs/>
          <w:color w:val="000000"/>
        </w:rPr>
        <w:t>C</w:t>
      </w:r>
      <w:r w:rsidR="000B5855" w:rsidRPr="00837EF6">
        <w:rPr>
          <w:b/>
          <w:bCs/>
          <w:color w:val="000000"/>
        </w:rPr>
        <w:t>GPA</w:t>
      </w:r>
      <w:r w:rsidR="00AD5F72" w:rsidRPr="00837EF6">
        <w:rPr>
          <w:b/>
          <w:bCs/>
          <w:color w:val="000000"/>
        </w:rPr>
        <w:t>(2024-2025):</w:t>
      </w:r>
      <w:r w:rsidR="00837EF6" w:rsidRPr="00837EF6">
        <w:rPr>
          <w:b/>
          <w:bCs/>
          <w:color w:val="000000"/>
        </w:rPr>
        <w:t xml:space="preserve"> 7.</w:t>
      </w:r>
      <w:r>
        <w:rPr>
          <w:b/>
          <w:bCs/>
          <w:color w:val="000000"/>
        </w:rPr>
        <w:t>5</w:t>
      </w:r>
    </w:p>
    <w:p w14:paraId="5A1837BE" w14:textId="6587E3B2" w:rsidR="000B5855" w:rsidRPr="006C3791" w:rsidRDefault="006C3791" w:rsidP="00CB7DA8">
      <w:pPr>
        <w:pStyle w:val="NormalWeb"/>
        <w:rPr>
          <w:b/>
          <w:bCs/>
          <w:color w:val="000000"/>
        </w:rPr>
      </w:pPr>
      <w:r>
        <w:rPr>
          <w:b/>
          <w:bCs/>
          <w:color w:val="000000"/>
        </w:rPr>
        <w:t>SGPA(2025-2026):7.5(5 semester)</w:t>
      </w:r>
    </w:p>
    <w:p w14:paraId="6E1F5188" w14:textId="77777777" w:rsidR="00CB7DA8" w:rsidRDefault="00CB7DA8" w:rsidP="00CB7DA8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Euro International School, Rewari, Haryana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12th Standard (03/2023) - 80%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10th Standard (03/2021) - 90%</w:t>
      </w:r>
    </w:p>
    <w:p w14:paraId="4287C29F" w14:textId="77777777" w:rsidR="00CB7DA8" w:rsidRDefault="000A765C" w:rsidP="00CB7DA8">
      <w:pPr>
        <w:ind w:left="0" w:firstLine="0"/>
        <w:rPr>
          <w:color w:val="000000"/>
        </w:rPr>
      </w:pPr>
      <w:r>
        <w:pict w14:anchorId="5D9B27DD">
          <v:rect id="Horizontal Line 3" o:spid="_x0000_s102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D421D1C" w14:textId="77777777" w:rsidR="00CB7DA8" w:rsidRDefault="00CB7DA8" w:rsidP="00CB7DA8">
      <w:pPr>
        <w:pStyle w:val="Heading3"/>
        <w:ind w:left="0" w:firstLine="0"/>
        <w:rPr>
          <w:color w:val="000000"/>
        </w:rPr>
      </w:pPr>
      <w:r>
        <w:rPr>
          <w:rStyle w:val="Strong"/>
          <w:b w:val="0"/>
          <w:bCs w:val="0"/>
          <w:color w:val="000000"/>
        </w:rPr>
        <w:t>TECHNICAL SKILLS</w:t>
      </w:r>
    </w:p>
    <w:p w14:paraId="1C63A2BA" w14:textId="77777777" w:rsidR="00CB7DA8" w:rsidRDefault="00CB7DA8" w:rsidP="00CB7DA8">
      <w:pPr>
        <w:pStyle w:val="NormalWeb"/>
        <w:numPr>
          <w:ilvl w:val="0"/>
          <w:numId w:val="4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Computer Science Fundamentals: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Data Structures, Algorithms, Database Management (MySQL), Operating Systems, Optimization in Computer Science</w:t>
      </w:r>
    </w:p>
    <w:p w14:paraId="35666E19" w14:textId="41C9C66D" w:rsidR="00CB7DA8" w:rsidRDefault="00CB7DA8" w:rsidP="00CB7DA8">
      <w:pPr>
        <w:pStyle w:val="NormalWeb"/>
        <w:numPr>
          <w:ilvl w:val="0"/>
          <w:numId w:val="4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Programming Languages: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C/C++, Python, React.js, Bash</w:t>
      </w:r>
      <w:r w:rsidR="009042E1">
        <w:rPr>
          <w:color w:val="000000"/>
        </w:rPr>
        <w:t xml:space="preserve"> Scripting</w:t>
      </w:r>
      <w:r>
        <w:rPr>
          <w:color w:val="000000"/>
        </w:rPr>
        <w:t>,</w:t>
      </w:r>
      <w:r w:rsidR="006C3791">
        <w:rPr>
          <w:color w:val="000000"/>
        </w:rPr>
        <w:t xml:space="preserve"> Node.js, MongoDB,</w:t>
      </w:r>
      <w:r>
        <w:rPr>
          <w:color w:val="000000"/>
        </w:rPr>
        <w:t xml:space="preserve"> VHDL</w:t>
      </w:r>
    </w:p>
    <w:p w14:paraId="359A7539" w14:textId="2EE5642F" w:rsidR="00CB7DA8" w:rsidRDefault="00CB7DA8" w:rsidP="00CB7DA8">
      <w:pPr>
        <w:pStyle w:val="NormalWeb"/>
        <w:numPr>
          <w:ilvl w:val="0"/>
          <w:numId w:val="4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Machine Learning: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NumPy, Pandas, Scikit-learn, SymPy</w:t>
      </w:r>
      <w:r w:rsidR="006C3791">
        <w:rPr>
          <w:color w:val="000000"/>
        </w:rPr>
        <w:t>,langchain</w:t>
      </w:r>
    </w:p>
    <w:p w14:paraId="018FD1C5" w14:textId="77777777" w:rsidR="00CB7DA8" w:rsidRDefault="00CB7DA8" w:rsidP="00CB7DA8">
      <w:pPr>
        <w:pStyle w:val="NormalWeb"/>
        <w:numPr>
          <w:ilvl w:val="0"/>
          <w:numId w:val="4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Version Control: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Git/GitHub</w:t>
      </w:r>
    </w:p>
    <w:p w14:paraId="2B1D9E1E" w14:textId="2197A227" w:rsidR="006C3791" w:rsidRPr="006C3791" w:rsidRDefault="00CB7DA8" w:rsidP="006C3791">
      <w:pPr>
        <w:pStyle w:val="NormalWeb"/>
        <w:numPr>
          <w:ilvl w:val="0"/>
          <w:numId w:val="4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Testing &amp; Code Analysis: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Pytest, Pytest Coverage</w:t>
      </w:r>
    </w:p>
    <w:p w14:paraId="131EF0AA" w14:textId="77777777" w:rsidR="00CB7DA8" w:rsidRDefault="000A765C" w:rsidP="00CB7DA8">
      <w:pPr>
        <w:ind w:left="0" w:firstLine="0"/>
        <w:rPr>
          <w:color w:val="000000"/>
        </w:rPr>
      </w:pPr>
      <w:r>
        <w:pict w14:anchorId="7A5DCAD1">
          <v:rect id="Horizontal Line 4" o:spid="_x0000_s102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5036D4F" w14:textId="77777777" w:rsidR="00CB7DA8" w:rsidRDefault="00CB7DA8" w:rsidP="00CB7DA8">
      <w:pPr>
        <w:pStyle w:val="Heading3"/>
        <w:ind w:left="0" w:firstLine="0"/>
        <w:rPr>
          <w:color w:val="000000"/>
        </w:rPr>
      </w:pPr>
      <w:r>
        <w:rPr>
          <w:rStyle w:val="Strong"/>
          <w:b w:val="0"/>
          <w:bCs w:val="0"/>
          <w:color w:val="000000"/>
        </w:rPr>
        <w:t>ACHIEVEMENTS</w:t>
      </w:r>
    </w:p>
    <w:p w14:paraId="0F852CBB" w14:textId="77777777" w:rsidR="00CB7DA8" w:rsidRPr="00CB7DA8" w:rsidRDefault="00CB7DA8" w:rsidP="00CB7DA8">
      <w:pPr>
        <w:pStyle w:val="NormalWeb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Solved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100+ problems on LeetCode</w:t>
      </w:r>
      <w:r>
        <w:rPr>
          <w:color w:val="000000"/>
        </w:rPr>
        <w:t>, improving problem-solving with data structures, algorithms, greedy algorithms, and dynamic programming.</w:t>
      </w:r>
    </w:p>
    <w:p w14:paraId="0311C689" w14:textId="77777777" w:rsidR="00CB7DA8" w:rsidRDefault="00CB7DA8" w:rsidP="00CB7DA8">
      <w:pPr>
        <w:pStyle w:val="NormalWeb"/>
        <w:numPr>
          <w:ilvl w:val="0"/>
          <w:numId w:val="5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Runner-up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Photography Competition (2024).</w:t>
      </w:r>
    </w:p>
    <w:p w14:paraId="5BFA2144" w14:textId="77777777" w:rsidR="00CB7DA8" w:rsidRDefault="000A765C" w:rsidP="00CB7DA8">
      <w:pPr>
        <w:ind w:left="0" w:firstLine="0"/>
        <w:rPr>
          <w:color w:val="000000"/>
        </w:rPr>
      </w:pPr>
      <w:r>
        <w:pict w14:anchorId="7120FB94">
          <v:rect id="Horizontal Line 5" o:spid="_x0000_s102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5DB0556" w14:textId="77777777" w:rsidR="00CB7DA8" w:rsidRDefault="00CB7DA8" w:rsidP="00CB7DA8">
      <w:pPr>
        <w:pStyle w:val="Heading3"/>
        <w:ind w:left="0" w:firstLine="0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PROJECT EXPERIENCE</w:t>
      </w:r>
    </w:p>
    <w:p w14:paraId="5E687BF2" w14:textId="77777777" w:rsidR="00CB7DA8" w:rsidRDefault="00CB7DA8" w:rsidP="00CB7DA8">
      <w:pPr>
        <w:pStyle w:val="Heading4"/>
        <w:numPr>
          <w:ilvl w:val="0"/>
          <w:numId w:val="11"/>
        </w:numPr>
        <w:rPr>
          <w:color w:val="000000"/>
        </w:rPr>
      </w:pPr>
      <w:r>
        <w:rPr>
          <w:rStyle w:val="Strong"/>
          <w:b w:val="0"/>
          <w:bCs w:val="0"/>
          <w:color w:val="000000"/>
        </w:rPr>
        <w:t>Online Attendance Portal (In Progress)</w:t>
      </w:r>
    </w:p>
    <w:p w14:paraId="6967EC98" w14:textId="77777777" w:rsidR="00CB7DA8" w:rsidRDefault="00CB7DA8" w:rsidP="00CB7DA8">
      <w:pPr>
        <w:pStyle w:val="NormalWeb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Developing a full-stack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online attendance system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using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React.js, Node.js, and MySQL</w:t>
      </w:r>
      <w:r>
        <w:rPr>
          <w:color w:val="000000"/>
        </w:rPr>
        <w:t>.</w:t>
      </w:r>
    </w:p>
    <w:p w14:paraId="52EC82D2" w14:textId="77777777" w:rsidR="00CB7DA8" w:rsidRDefault="00CB7DA8" w:rsidP="00CB7DA8">
      <w:pPr>
        <w:pStyle w:val="NormalWeb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Integrating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geolocation and face recognition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to automate attendance tracking in hostels.</w:t>
      </w:r>
    </w:p>
    <w:p w14:paraId="566398F1" w14:textId="77777777" w:rsidR="00CB7DA8" w:rsidRDefault="00CB7DA8" w:rsidP="00CB7DA8">
      <w:pPr>
        <w:pStyle w:val="Heading4"/>
        <w:numPr>
          <w:ilvl w:val="0"/>
          <w:numId w:val="11"/>
        </w:numPr>
        <w:rPr>
          <w:color w:val="000000"/>
        </w:rPr>
      </w:pPr>
      <w:r>
        <w:rPr>
          <w:rStyle w:val="Strong"/>
          <w:b w:val="0"/>
          <w:bCs w:val="0"/>
          <w:color w:val="000000"/>
        </w:rPr>
        <w:t>Syllabus Repository</w:t>
      </w:r>
    </w:p>
    <w:p w14:paraId="45EF298C" w14:textId="77777777" w:rsidR="00CB7DA8" w:rsidRDefault="00CB7DA8" w:rsidP="00CB7DA8">
      <w:pPr>
        <w:pStyle w:val="NormalWeb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Built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syllabus repository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using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React.js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(frontend) and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MySQL with Express.js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for database management.</w:t>
      </w:r>
    </w:p>
    <w:p w14:paraId="0319AB17" w14:textId="77777777" w:rsidR="00CB7DA8" w:rsidRDefault="00CB7DA8" w:rsidP="00CB7DA8">
      <w:pPr>
        <w:pStyle w:val="NormalWeb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Led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frontend development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for a team-based project.</w:t>
      </w:r>
    </w:p>
    <w:p w14:paraId="0AC552EC" w14:textId="77777777" w:rsidR="00CB7DA8" w:rsidRDefault="00CB7DA8" w:rsidP="00CB7DA8">
      <w:pPr>
        <w:pStyle w:val="Heading4"/>
        <w:numPr>
          <w:ilvl w:val="0"/>
          <w:numId w:val="11"/>
        </w:numPr>
        <w:rPr>
          <w:color w:val="000000"/>
        </w:rPr>
      </w:pPr>
      <w:r>
        <w:rPr>
          <w:rStyle w:val="Strong"/>
          <w:b w:val="0"/>
          <w:bCs w:val="0"/>
          <w:color w:val="000000"/>
        </w:rPr>
        <w:t>UI/UX Prototypes (Figma)</w:t>
      </w:r>
    </w:p>
    <w:p w14:paraId="4F0AD8BD" w14:textId="77777777" w:rsidR="00CB7DA8" w:rsidRDefault="00CB7DA8" w:rsidP="00CB7DA8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Designed and prototyped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web interfaces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using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Figma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to enhance user experience.</w:t>
      </w:r>
    </w:p>
    <w:p w14:paraId="2029FBEF" w14:textId="22B2029C" w:rsidR="006C3791" w:rsidRDefault="006C3791" w:rsidP="006C3791">
      <w:pPr>
        <w:pStyle w:val="NormalWeb"/>
        <w:numPr>
          <w:ilvl w:val="0"/>
          <w:numId w:val="11"/>
        </w:numPr>
        <w:rPr>
          <w:rFonts w:ascii="Arial" w:hAnsi="Arial" w:cs="Arial"/>
          <w:color w:val="000000"/>
        </w:rPr>
      </w:pPr>
      <w:r w:rsidRPr="006C3791">
        <w:rPr>
          <w:rFonts w:ascii="Arial" w:hAnsi="Arial" w:cs="Arial"/>
          <w:color w:val="000000"/>
        </w:rPr>
        <w:t>DSA-CHATBOT</w:t>
      </w:r>
    </w:p>
    <w:p w14:paraId="43B31324" w14:textId="786D9BD3" w:rsidR="006C3791" w:rsidRDefault="006C3791" w:rsidP="006C3791">
      <w:pPr>
        <w:pStyle w:val="NormalWeb"/>
        <w:numPr>
          <w:ilvl w:val="0"/>
          <w:numId w:val="15"/>
        </w:num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RAG - based chatbot using ollama </w:t>
      </w:r>
      <w:r w:rsidR="00283EDE">
        <w:rPr>
          <w:rFonts w:ascii="Arial" w:hAnsi="Arial" w:cs="Arial"/>
          <w:color w:val="000000"/>
        </w:rPr>
        <w:t xml:space="preserve">mistral </w:t>
      </w:r>
      <w:r>
        <w:rPr>
          <w:rFonts w:ascii="Arial" w:hAnsi="Arial" w:cs="Arial"/>
          <w:color w:val="000000"/>
        </w:rPr>
        <w:t>(</w:t>
      </w:r>
      <w:r w:rsidR="00283EDE">
        <w:rPr>
          <w:rFonts w:ascii="Arial" w:hAnsi="Arial" w:cs="Arial"/>
          <w:color w:val="000000"/>
        </w:rPr>
        <w:t>Gen AI</w:t>
      </w:r>
      <w:r>
        <w:rPr>
          <w:rFonts w:ascii="Arial" w:hAnsi="Arial" w:cs="Arial"/>
          <w:color w:val="000000"/>
        </w:rPr>
        <w:t>)</w:t>
      </w:r>
    </w:p>
    <w:p w14:paraId="29D9E9F9" w14:textId="7C5C3BB9" w:rsidR="006C3791" w:rsidRPr="00093F68" w:rsidRDefault="006C3791" w:rsidP="006C3791">
      <w:pPr>
        <w:pStyle w:val="NormalWeb"/>
        <w:numPr>
          <w:ilvl w:val="0"/>
          <w:numId w:val="11"/>
        </w:numPr>
        <w:rPr>
          <w:rFonts w:ascii="Arial" w:hAnsi="Arial" w:cs="Arial"/>
          <w:i/>
          <w:iCs/>
          <w:color w:val="000000"/>
        </w:rPr>
      </w:pPr>
      <w:r w:rsidRPr="00093F68">
        <w:rPr>
          <w:rFonts w:ascii="Arial" w:hAnsi="Arial" w:cs="Arial"/>
          <w:i/>
          <w:iCs/>
          <w:color w:val="000000"/>
        </w:rPr>
        <w:t>Protein secondary structure prediction using CNN</w:t>
      </w:r>
    </w:p>
    <w:p w14:paraId="65638435" w14:textId="1EBF71C8" w:rsidR="00093F68" w:rsidRDefault="00093F68" w:rsidP="00093F68">
      <w:pPr>
        <w:pStyle w:val="NormalWeb"/>
        <w:numPr>
          <w:ilvl w:val="0"/>
          <w:numId w:val="16"/>
        </w:num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Under Summer Internship program (LNMNIT)</w:t>
      </w:r>
    </w:p>
    <w:p w14:paraId="0196FE0F" w14:textId="13485C84" w:rsidR="007E0BA2" w:rsidRDefault="00093F68" w:rsidP="007E0BA2">
      <w:pPr>
        <w:pStyle w:val="NormalWeb"/>
        <w:numPr>
          <w:ilvl w:val="0"/>
          <w:numId w:val="11"/>
        </w:numPr>
        <w:rPr>
          <w:rFonts w:ascii="Arial" w:hAnsi="Arial" w:cs="Arial"/>
          <w:i/>
          <w:iCs/>
          <w:color w:val="000000"/>
        </w:rPr>
      </w:pPr>
      <w:r w:rsidRPr="00093F68">
        <w:rPr>
          <w:rFonts w:ascii="Arial" w:hAnsi="Arial" w:cs="Arial"/>
          <w:i/>
          <w:iCs/>
          <w:color w:val="000000"/>
        </w:rPr>
        <w:t>AI driven Mental assistance for rural areas</w:t>
      </w:r>
      <w:r w:rsidR="007E0BA2">
        <w:rPr>
          <w:rFonts w:ascii="Arial" w:hAnsi="Arial" w:cs="Arial"/>
          <w:i/>
          <w:iCs/>
          <w:color w:val="000000"/>
        </w:rPr>
        <w:t xml:space="preserve"> (sanjeevani)</w:t>
      </w:r>
      <w:r w:rsidRPr="00093F68">
        <w:rPr>
          <w:rFonts w:ascii="Arial" w:hAnsi="Arial" w:cs="Arial"/>
          <w:i/>
          <w:iCs/>
          <w:color w:val="000000"/>
        </w:rPr>
        <w:t xml:space="preserve"> .</w:t>
      </w:r>
    </w:p>
    <w:p w14:paraId="295D2A38" w14:textId="685C90E2" w:rsidR="00761356" w:rsidRDefault="00761356" w:rsidP="00761356">
      <w:pPr>
        <w:pStyle w:val="NormalWeb"/>
        <w:rPr>
          <w:rFonts w:ascii="Arial" w:hAnsi="Arial" w:cs="Arial"/>
          <w:i/>
          <w:iCs/>
          <w:color w:val="000000"/>
        </w:rPr>
      </w:pPr>
    </w:p>
    <w:p w14:paraId="7A922805" w14:textId="77777777" w:rsidR="007E0BA2" w:rsidRPr="007E0BA2" w:rsidRDefault="007E0BA2" w:rsidP="007E0BA2">
      <w:pPr>
        <w:pStyle w:val="NormalWeb"/>
        <w:ind w:left="720"/>
        <w:rPr>
          <w:rFonts w:ascii="Arial" w:hAnsi="Arial" w:cs="Arial"/>
          <w:i/>
          <w:iCs/>
          <w:color w:val="000000"/>
        </w:rPr>
      </w:pPr>
    </w:p>
    <w:p w14:paraId="36D16009" w14:textId="77777777" w:rsidR="007E0BA2" w:rsidRPr="00093F68" w:rsidRDefault="007E0BA2" w:rsidP="00761356">
      <w:pPr>
        <w:pStyle w:val="NormalWeb"/>
        <w:ind w:left="720"/>
        <w:rPr>
          <w:rFonts w:ascii="Arial" w:hAnsi="Arial" w:cs="Arial"/>
          <w:i/>
          <w:iCs/>
          <w:color w:val="000000"/>
        </w:rPr>
      </w:pPr>
    </w:p>
    <w:p w14:paraId="38DFF801" w14:textId="77777777" w:rsidR="00093F68" w:rsidRDefault="00093F68" w:rsidP="00093F68">
      <w:pPr>
        <w:pStyle w:val="NormalWeb"/>
        <w:ind w:left="720"/>
        <w:rPr>
          <w:rFonts w:ascii="Arial" w:hAnsi="Arial" w:cs="Arial"/>
          <w:color w:val="000000"/>
        </w:rPr>
      </w:pPr>
    </w:p>
    <w:p w14:paraId="2C1CADEF" w14:textId="77777777" w:rsidR="006C3791" w:rsidRPr="006C3791" w:rsidRDefault="006C3791" w:rsidP="006C3791">
      <w:pPr>
        <w:pStyle w:val="NormalWeb"/>
        <w:ind w:left="720"/>
        <w:rPr>
          <w:rFonts w:ascii="Arial" w:hAnsi="Arial" w:cs="Arial"/>
          <w:color w:val="000000"/>
        </w:rPr>
      </w:pPr>
    </w:p>
    <w:p w14:paraId="2852F6E5" w14:textId="77777777" w:rsidR="006C3791" w:rsidRDefault="006C3791" w:rsidP="006C3791">
      <w:pPr>
        <w:pStyle w:val="NormalWeb"/>
        <w:rPr>
          <w:color w:val="000000"/>
        </w:rPr>
      </w:pPr>
    </w:p>
    <w:p w14:paraId="2438D98C" w14:textId="77777777" w:rsidR="006C3791" w:rsidRDefault="006C3791" w:rsidP="006C3791">
      <w:pPr>
        <w:pStyle w:val="NormalWeb"/>
        <w:rPr>
          <w:color w:val="000000"/>
        </w:rPr>
      </w:pPr>
    </w:p>
    <w:p w14:paraId="7A718D51" w14:textId="77777777" w:rsidR="006C3791" w:rsidRDefault="006C3791" w:rsidP="006C3791">
      <w:pPr>
        <w:pStyle w:val="NormalWeb"/>
        <w:ind w:left="720"/>
        <w:rPr>
          <w:color w:val="000000"/>
        </w:rPr>
      </w:pPr>
    </w:p>
    <w:p w14:paraId="3045D7C1" w14:textId="77777777" w:rsidR="00761356" w:rsidRDefault="00761356" w:rsidP="006C3791">
      <w:pPr>
        <w:pStyle w:val="NormalWeb"/>
        <w:ind w:left="720"/>
        <w:rPr>
          <w:color w:val="000000"/>
        </w:rPr>
      </w:pPr>
    </w:p>
    <w:p w14:paraId="09EAFC50" w14:textId="77777777" w:rsidR="00761356" w:rsidRDefault="00761356" w:rsidP="006C3791">
      <w:pPr>
        <w:pStyle w:val="NormalWeb"/>
        <w:ind w:left="720"/>
        <w:rPr>
          <w:color w:val="000000"/>
        </w:rPr>
      </w:pPr>
    </w:p>
    <w:p w14:paraId="645B5E9A" w14:textId="77777777" w:rsidR="00761356" w:rsidRDefault="00761356" w:rsidP="006C3791">
      <w:pPr>
        <w:pStyle w:val="NormalWeb"/>
        <w:ind w:left="720"/>
        <w:rPr>
          <w:color w:val="000000"/>
        </w:rPr>
      </w:pPr>
    </w:p>
    <w:p w14:paraId="6E29B38C" w14:textId="77777777" w:rsidR="00CB7DA8" w:rsidRDefault="000A765C" w:rsidP="00CB7DA8">
      <w:pPr>
        <w:ind w:left="0" w:firstLine="0"/>
        <w:rPr>
          <w:color w:val="000000"/>
        </w:rPr>
      </w:pPr>
      <w:r>
        <w:pict w14:anchorId="427C289F">
          <v:rect id="Horizontal Line 6" o:spid="_x0000_s102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0D9FE2A" w14:textId="77777777" w:rsidR="00CB7DA8" w:rsidRDefault="00CB7DA8" w:rsidP="00040D73">
      <w:pPr>
        <w:pStyle w:val="Heading3"/>
        <w:ind w:left="0" w:firstLine="0"/>
        <w:rPr>
          <w:color w:val="000000"/>
        </w:rPr>
      </w:pPr>
      <w:r>
        <w:rPr>
          <w:rStyle w:val="Strong"/>
          <w:b w:val="0"/>
          <w:bCs w:val="0"/>
          <w:color w:val="000000"/>
        </w:rPr>
        <w:t>CERTIFICATIONS</w:t>
      </w:r>
    </w:p>
    <w:p w14:paraId="55F87848" w14:textId="77777777" w:rsidR="00CB7DA8" w:rsidRDefault="00CB7DA8" w:rsidP="00CB7DA8">
      <w:pPr>
        <w:pStyle w:val="NormalWeb"/>
        <w:numPr>
          <w:ilvl w:val="0"/>
          <w:numId w:val="9"/>
        </w:numPr>
        <w:rPr>
          <w:color w:val="000000"/>
        </w:rPr>
      </w:pPr>
      <w:hyperlink r:id="rId7" w:history="1">
        <w:r>
          <w:rPr>
            <w:rStyle w:val="Hyperlink"/>
            <w:rFonts w:eastAsiaTheme="majorEastAsia"/>
          </w:rPr>
          <w:t>CodeChef Certificate 1</w:t>
        </w:r>
      </w:hyperlink>
    </w:p>
    <w:p w14:paraId="382B58FE" w14:textId="77777777" w:rsidR="00CB7DA8" w:rsidRDefault="00CB7DA8" w:rsidP="00CB7DA8">
      <w:pPr>
        <w:pStyle w:val="NormalWeb"/>
        <w:numPr>
          <w:ilvl w:val="0"/>
          <w:numId w:val="9"/>
        </w:numPr>
        <w:rPr>
          <w:color w:val="000000"/>
        </w:rPr>
      </w:pPr>
      <w:hyperlink r:id="rId8" w:history="1">
        <w:r>
          <w:rPr>
            <w:rStyle w:val="Hyperlink"/>
            <w:rFonts w:eastAsiaTheme="majorEastAsia"/>
          </w:rPr>
          <w:t>CodeChef Certificate 2</w:t>
        </w:r>
      </w:hyperlink>
    </w:p>
    <w:p w14:paraId="7201E542" w14:textId="77777777" w:rsidR="00CB7DA8" w:rsidRDefault="00CB7DA8" w:rsidP="00CB7DA8">
      <w:pPr>
        <w:pStyle w:val="NormalWeb"/>
        <w:numPr>
          <w:ilvl w:val="0"/>
          <w:numId w:val="9"/>
        </w:numPr>
        <w:rPr>
          <w:color w:val="000000"/>
        </w:rPr>
      </w:pPr>
      <w:hyperlink r:id="rId9" w:history="1">
        <w:r>
          <w:rPr>
            <w:rStyle w:val="Hyperlink"/>
            <w:rFonts w:eastAsiaTheme="majorEastAsia"/>
          </w:rPr>
          <w:t>Machine Learning Certification (Coursera)</w:t>
        </w:r>
      </w:hyperlink>
    </w:p>
    <w:p w14:paraId="4DC4FEC6" w14:textId="77777777" w:rsidR="00CB7DA8" w:rsidRDefault="00CB7DA8" w:rsidP="00CB7DA8">
      <w:pPr>
        <w:pStyle w:val="NormalWeb"/>
        <w:numPr>
          <w:ilvl w:val="0"/>
          <w:numId w:val="9"/>
        </w:numPr>
        <w:rPr>
          <w:color w:val="000000"/>
        </w:rPr>
      </w:pPr>
      <w:hyperlink r:id="rId10" w:history="1">
        <w:r>
          <w:rPr>
            <w:rStyle w:val="Hyperlink"/>
            <w:rFonts w:eastAsiaTheme="majorEastAsia"/>
          </w:rPr>
          <w:t>Data Structures &amp; Algorithms (Coursera)</w:t>
        </w:r>
      </w:hyperlink>
    </w:p>
    <w:p w14:paraId="196EDE0E" w14:textId="77777777" w:rsidR="00CB7DA8" w:rsidRDefault="00CB7DA8" w:rsidP="00CB7DA8">
      <w:pPr>
        <w:pStyle w:val="NormalWeb"/>
        <w:numPr>
          <w:ilvl w:val="0"/>
          <w:numId w:val="9"/>
        </w:numPr>
        <w:rPr>
          <w:color w:val="000000"/>
        </w:rPr>
      </w:pPr>
      <w:hyperlink r:id="rId11" w:history="1">
        <w:r>
          <w:rPr>
            <w:rStyle w:val="Hyperlink"/>
            <w:rFonts w:eastAsiaTheme="majorEastAsia"/>
          </w:rPr>
          <w:t>Optimization in Machine Learning (Coursera)</w:t>
        </w:r>
      </w:hyperlink>
    </w:p>
    <w:p w14:paraId="4D4976AF" w14:textId="77777777" w:rsidR="00CB7DA8" w:rsidRPr="002A33A5" w:rsidRDefault="00CB7DA8" w:rsidP="00CB7DA8">
      <w:pPr>
        <w:pStyle w:val="NormalWeb"/>
        <w:numPr>
          <w:ilvl w:val="0"/>
          <w:numId w:val="9"/>
        </w:numPr>
        <w:rPr>
          <w:color w:val="000000"/>
        </w:rPr>
      </w:pPr>
      <w:hyperlink r:id="rId12" w:history="1">
        <w:r>
          <w:rPr>
            <w:rStyle w:val="Hyperlink"/>
            <w:rFonts w:eastAsiaTheme="majorEastAsia"/>
          </w:rPr>
          <w:t>SQL &amp; Database Management (Coursera)</w:t>
        </w:r>
      </w:hyperlink>
    </w:p>
    <w:p w14:paraId="7CB7FFB7" w14:textId="77777777" w:rsidR="002A33A5" w:rsidRDefault="002A33A5" w:rsidP="00B4498A">
      <w:pPr>
        <w:pStyle w:val="NormalWeb"/>
        <w:ind w:left="720"/>
        <w:rPr>
          <w:color w:val="000000"/>
        </w:rPr>
      </w:pPr>
    </w:p>
    <w:p w14:paraId="165AE8E0" w14:textId="77777777" w:rsidR="00470DAB" w:rsidRDefault="00470DAB"/>
    <w:sectPr w:rsidR="00470D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06FFA"/>
    <w:multiLevelType w:val="multilevel"/>
    <w:tmpl w:val="4D82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47FD6"/>
    <w:multiLevelType w:val="hybridMultilevel"/>
    <w:tmpl w:val="00283AB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D7A0F3F"/>
    <w:multiLevelType w:val="multilevel"/>
    <w:tmpl w:val="19F63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8B443C"/>
    <w:multiLevelType w:val="multilevel"/>
    <w:tmpl w:val="19F63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00813"/>
    <w:multiLevelType w:val="hybridMultilevel"/>
    <w:tmpl w:val="D2268E32"/>
    <w:lvl w:ilvl="0" w:tplc="B714055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102E8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544FCE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FCE96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C229B6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0564DD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640E3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DEE728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9A270F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DCD1EBC"/>
    <w:multiLevelType w:val="multilevel"/>
    <w:tmpl w:val="7506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1B7D56"/>
    <w:multiLevelType w:val="hybridMultilevel"/>
    <w:tmpl w:val="994C6F2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C7A216D"/>
    <w:multiLevelType w:val="multilevel"/>
    <w:tmpl w:val="3386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004DB6"/>
    <w:multiLevelType w:val="hybridMultilevel"/>
    <w:tmpl w:val="ED684A5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03C6413"/>
    <w:multiLevelType w:val="hybridMultilevel"/>
    <w:tmpl w:val="D5EC547C"/>
    <w:lvl w:ilvl="0" w:tplc="72E8AD1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55EBE3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10C16B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5C4E8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430FEB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C44B1B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94D56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5BCE13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0DC4C8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4EF1F4E"/>
    <w:multiLevelType w:val="multilevel"/>
    <w:tmpl w:val="559C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E678CE"/>
    <w:multiLevelType w:val="hybridMultilevel"/>
    <w:tmpl w:val="8D101BA0"/>
    <w:lvl w:ilvl="0" w:tplc="0B5E8CE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170805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C5A3F6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66C9B4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7F4B36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EE4EA2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294CFB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616A31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4A942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53F7446"/>
    <w:multiLevelType w:val="hybridMultilevel"/>
    <w:tmpl w:val="084EE67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A1A15E0"/>
    <w:multiLevelType w:val="multilevel"/>
    <w:tmpl w:val="B53C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B342D3"/>
    <w:multiLevelType w:val="hybridMultilevel"/>
    <w:tmpl w:val="379EF2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3652A3"/>
    <w:multiLevelType w:val="hybridMultilevel"/>
    <w:tmpl w:val="1D34A252"/>
    <w:lvl w:ilvl="0" w:tplc="0809000F">
      <w:start w:val="1"/>
      <w:numFmt w:val="decimal"/>
      <w:lvlText w:val="%1."/>
      <w:lvlJc w:val="left"/>
      <w:pPr>
        <w:ind w:left="1639" w:hanging="360"/>
      </w:pPr>
    </w:lvl>
    <w:lvl w:ilvl="1" w:tplc="08090019" w:tentative="1">
      <w:start w:val="1"/>
      <w:numFmt w:val="lowerLetter"/>
      <w:lvlText w:val="%2."/>
      <w:lvlJc w:val="left"/>
      <w:pPr>
        <w:ind w:left="2359" w:hanging="360"/>
      </w:pPr>
    </w:lvl>
    <w:lvl w:ilvl="2" w:tplc="0809001B" w:tentative="1">
      <w:start w:val="1"/>
      <w:numFmt w:val="lowerRoman"/>
      <w:lvlText w:val="%3."/>
      <w:lvlJc w:val="right"/>
      <w:pPr>
        <w:ind w:left="3079" w:hanging="180"/>
      </w:pPr>
    </w:lvl>
    <w:lvl w:ilvl="3" w:tplc="0809000F" w:tentative="1">
      <w:start w:val="1"/>
      <w:numFmt w:val="decimal"/>
      <w:lvlText w:val="%4."/>
      <w:lvlJc w:val="left"/>
      <w:pPr>
        <w:ind w:left="3799" w:hanging="360"/>
      </w:pPr>
    </w:lvl>
    <w:lvl w:ilvl="4" w:tplc="08090019" w:tentative="1">
      <w:start w:val="1"/>
      <w:numFmt w:val="lowerLetter"/>
      <w:lvlText w:val="%5."/>
      <w:lvlJc w:val="left"/>
      <w:pPr>
        <w:ind w:left="4519" w:hanging="360"/>
      </w:pPr>
    </w:lvl>
    <w:lvl w:ilvl="5" w:tplc="0809001B" w:tentative="1">
      <w:start w:val="1"/>
      <w:numFmt w:val="lowerRoman"/>
      <w:lvlText w:val="%6."/>
      <w:lvlJc w:val="right"/>
      <w:pPr>
        <w:ind w:left="5239" w:hanging="180"/>
      </w:pPr>
    </w:lvl>
    <w:lvl w:ilvl="6" w:tplc="0809000F" w:tentative="1">
      <w:start w:val="1"/>
      <w:numFmt w:val="decimal"/>
      <w:lvlText w:val="%7."/>
      <w:lvlJc w:val="left"/>
      <w:pPr>
        <w:ind w:left="5959" w:hanging="360"/>
      </w:pPr>
    </w:lvl>
    <w:lvl w:ilvl="7" w:tplc="08090019" w:tentative="1">
      <w:start w:val="1"/>
      <w:numFmt w:val="lowerLetter"/>
      <w:lvlText w:val="%8."/>
      <w:lvlJc w:val="left"/>
      <w:pPr>
        <w:ind w:left="6679" w:hanging="360"/>
      </w:pPr>
    </w:lvl>
    <w:lvl w:ilvl="8" w:tplc="0809001B" w:tentative="1">
      <w:start w:val="1"/>
      <w:numFmt w:val="lowerRoman"/>
      <w:lvlText w:val="%9."/>
      <w:lvlJc w:val="right"/>
      <w:pPr>
        <w:ind w:left="7399" w:hanging="180"/>
      </w:pPr>
    </w:lvl>
  </w:abstractNum>
  <w:num w:numId="1" w16cid:durableId="1023480975">
    <w:abstractNumId w:val="11"/>
  </w:num>
  <w:num w:numId="2" w16cid:durableId="2019961913">
    <w:abstractNumId w:val="9"/>
  </w:num>
  <w:num w:numId="3" w16cid:durableId="1050768714">
    <w:abstractNumId w:val="4"/>
  </w:num>
  <w:num w:numId="4" w16cid:durableId="1347292162">
    <w:abstractNumId w:val="2"/>
  </w:num>
  <w:num w:numId="5" w16cid:durableId="736587507">
    <w:abstractNumId w:val="7"/>
  </w:num>
  <w:num w:numId="6" w16cid:durableId="265845836">
    <w:abstractNumId w:val="13"/>
  </w:num>
  <w:num w:numId="7" w16cid:durableId="1064986969">
    <w:abstractNumId w:val="5"/>
  </w:num>
  <w:num w:numId="8" w16cid:durableId="1989312040">
    <w:abstractNumId w:val="10"/>
  </w:num>
  <w:num w:numId="9" w16cid:durableId="542719802">
    <w:abstractNumId w:val="0"/>
  </w:num>
  <w:num w:numId="10" w16cid:durableId="1446536061">
    <w:abstractNumId w:val="15"/>
  </w:num>
  <w:num w:numId="11" w16cid:durableId="1796673719">
    <w:abstractNumId w:val="14"/>
  </w:num>
  <w:num w:numId="12" w16cid:durableId="1142429405">
    <w:abstractNumId w:val="8"/>
  </w:num>
  <w:num w:numId="13" w16cid:durableId="1520848741">
    <w:abstractNumId w:val="1"/>
  </w:num>
  <w:num w:numId="14" w16cid:durableId="588387598">
    <w:abstractNumId w:val="12"/>
  </w:num>
  <w:num w:numId="15" w16cid:durableId="1318222960">
    <w:abstractNumId w:val="3"/>
  </w:num>
  <w:num w:numId="16" w16cid:durableId="11665566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791"/>
    <w:rsid w:val="00040D73"/>
    <w:rsid w:val="00093F68"/>
    <w:rsid w:val="000A765C"/>
    <w:rsid w:val="000B3A4B"/>
    <w:rsid w:val="000B5855"/>
    <w:rsid w:val="001A2B09"/>
    <w:rsid w:val="001E1880"/>
    <w:rsid w:val="00283EDE"/>
    <w:rsid w:val="002A33A5"/>
    <w:rsid w:val="003901FE"/>
    <w:rsid w:val="003A1F06"/>
    <w:rsid w:val="00424EED"/>
    <w:rsid w:val="00470DAB"/>
    <w:rsid w:val="0051235F"/>
    <w:rsid w:val="00572ADF"/>
    <w:rsid w:val="006410B5"/>
    <w:rsid w:val="006C3791"/>
    <w:rsid w:val="00761356"/>
    <w:rsid w:val="00793B5A"/>
    <w:rsid w:val="007A7B88"/>
    <w:rsid w:val="007E0BA2"/>
    <w:rsid w:val="00806118"/>
    <w:rsid w:val="00837EF6"/>
    <w:rsid w:val="009042E1"/>
    <w:rsid w:val="00960BC0"/>
    <w:rsid w:val="009A077E"/>
    <w:rsid w:val="009B2CC6"/>
    <w:rsid w:val="00AD5F72"/>
    <w:rsid w:val="00B4498A"/>
    <w:rsid w:val="00BC215F"/>
    <w:rsid w:val="00C21583"/>
    <w:rsid w:val="00CA27B2"/>
    <w:rsid w:val="00CB7DA8"/>
    <w:rsid w:val="00E1286F"/>
    <w:rsid w:val="00E5646D"/>
    <w:rsid w:val="00E81043"/>
    <w:rsid w:val="00EF01A0"/>
    <w:rsid w:val="00F36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032A619F"/>
  <w15:chartTrackingRefBased/>
  <w15:docId w15:val="{549A8181-3520-E649-BF4D-8FF399E1E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1043"/>
    <w:pPr>
      <w:spacing w:after="5" w:line="249" w:lineRule="auto"/>
      <w:ind w:left="929" w:hanging="10"/>
      <w:jc w:val="both"/>
    </w:pPr>
    <w:rPr>
      <w:rFonts w:ascii="Arial" w:eastAsia="Arial" w:hAnsi="Arial" w:cs="Times New Roman"/>
      <w:color w:val="404040"/>
      <w:sz w:val="22"/>
      <w:lang w:val="en" w:eastAsia="e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1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1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0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0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04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04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04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04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810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E810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0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0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0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0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043"/>
    <w:pPr>
      <w:numPr>
        <w:ilvl w:val="1"/>
      </w:numPr>
      <w:spacing w:after="160"/>
      <w:ind w:left="929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0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0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0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0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043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C21583"/>
  </w:style>
  <w:style w:type="character" w:styleId="Strong">
    <w:name w:val="Strong"/>
    <w:basedOn w:val="DefaultParagraphFont"/>
    <w:uiPriority w:val="22"/>
    <w:qFormat/>
    <w:rsid w:val="00C21583"/>
    <w:rPr>
      <w:b/>
      <w:bCs/>
    </w:rPr>
  </w:style>
  <w:style w:type="character" w:styleId="Hyperlink">
    <w:name w:val="Hyperlink"/>
    <w:basedOn w:val="DefaultParagraphFont"/>
    <w:uiPriority w:val="99"/>
    <w:unhideWhenUsed/>
    <w:rsid w:val="008061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611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B7DA8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/>
      <w:color w:val="auto"/>
      <w:kern w:val="0"/>
      <w:sz w:val="24"/>
      <w:lang w:val="en-IN"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CB7DA8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CB7DA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107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37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8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2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18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8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73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dechef.com/certificates/public/e99c490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odechef.com/certificates/public/6ce33c3" TargetMode="External"/><Relationship Id="rId12" Type="http://schemas.openxmlformats.org/officeDocument/2006/relationships/hyperlink" Target="https://coursera.org/share/04f99833f18b410ad72d6ae37d415d4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yaman2005" TargetMode="External"/><Relationship Id="rId11" Type="http://schemas.openxmlformats.org/officeDocument/2006/relationships/hyperlink" Target="https://coursera.org/share/aca8d5cf3920b782106c8c3c25dc2634" TargetMode="External"/><Relationship Id="rId5" Type="http://schemas.openxmlformats.org/officeDocument/2006/relationships/hyperlink" Target="https://www.linkedin.com/in/aryaman-bohra-b19883285/" TargetMode="External"/><Relationship Id="rId10" Type="http://schemas.openxmlformats.org/officeDocument/2006/relationships/hyperlink" Target="https://coursera.org/share/57fe61929250eb6458e677992dfa16d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ursera.org/share/7fedb1995c0d3b07c23c4cfff08d2538" TargetMode="Externa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ryamanbohra/Desktop/ARYAMAN%20BOHR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ARYAMAN BOHRA.dotx</Template>
  <TotalTime>1</TotalTime>
  <Pages>3</Pages>
  <Words>382</Words>
  <Characters>2701</Characters>
  <Application>Microsoft Office Word</Application>
  <DocSecurity>0</DocSecurity>
  <Lines>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Aryaman Bohra</dc:creator>
  <cp:keywords/>
  <dc:description/>
  <cp:lastModifiedBy>ARYAMAN BOHRA</cp:lastModifiedBy>
  <cp:revision>2</cp:revision>
  <cp:lastPrinted>2026-03-16T17:14:00Z</cp:lastPrinted>
  <dcterms:created xsi:type="dcterms:W3CDTF">2026-04-09T09:12:00Z</dcterms:created>
  <dcterms:modified xsi:type="dcterms:W3CDTF">2026-04-09T09:12:00Z</dcterms:modified>
</cp:coreProperties>
</file>